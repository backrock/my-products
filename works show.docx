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</w:pPr>
      <w:r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  <w:t>麻将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自己写着玩的，基本玩法是c++实现的，大学期间对编程狂热，与班上另一个狂热分子比赛写游戏，各写一个难度相当的游戏，看谁先完成，然后互换玩对方的游戏看对方代码，互相学习。大概写了5个，后来我认输，他还继续写，他7个。他还写了3d的游戏，我的方向是算法越来越复杂，他的方向是逻辑简单界面越来越炫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该麻将后面还优化了几次，包括玩法，界面，后来还移植到安卓。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3040" cy="3905885"/>
            <wp:effectExtent l="0" t="0" r="38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</w:p>
    <w:p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</w:pPr>
      <w:r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  <w:t>证券分析软件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pingfang sc" w:hAnsi="pingfang sc" w:eastAsia="pingfang sc" w:cs="pingfang sc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在一个外包公司给客户做的，独立完成前后端，c++开发，客户端运行于Windows，服务端运行于Windows server。socket 通信，软件功能包括行情，二代数据，k线，分时线，大盘，太极图，柱状图等，不包含指标/交易功能。这只是分析辅助决策的工具。客户老板卖给股民一年6万的vip套餐，赚的盆满钵满。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31965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</w:p>
    <w:p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某娱乐app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原生的安卓app，独立完成，包括界面框架，网络框架，自写控件，游戏玩法（算法）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版权归公司，不能透露太多信息，有服务器，ios，网页版。</w:t>
      </w:r>
    </w:p>
    <w:p>
      <w:pPr>
        <w:rPr>
          <w:rFonts w:hint="default"/>
          <w:lang w:eastAsia="zh-CN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源码手上都有，网络框架使用okhttp3， ssl，retrofit2， 也用注解框架org.androidannotations.annotations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4115" cy="88607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4115" cy="8860790"/>
            <wp:effectExtent l="0" t="0" r="698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="微软雅黑"/>
          <w:lang w:eastAsia="zh"/>
          <w:woUserID w:val="1"/>
        </w:rPr>
      </w:pPr>
      <w:r>
        <w:rPr>
          <w:rFonts w:hint="eastAsia"/>
          <w:lang w:eastAsia="zh"/>
          <w:woUserID w:val="1"/>
        </w:rPr>
        <w:t>某仿真软件</w:t>
      </w:r>
    </w:p>
    <w:p>
      <w:pPr>
        <w:numPr>
          <w:numId w:val="0"/>
        </w:numPr>
        <w:ind w:leftChars="0"/>
        <w:rPr>
          <w:rFonts w:hint="eastAsia" w:eastAsia="微软雅黑"/>
          <w:lang w:eastAsia="zh"/>
          <w:woUserID w:val="1"/>
        </w:rPr>
      </w:pPr>
      <w:r>
        <w:rPr>
          <w:rFonts w:hint="eastAsia"/>
          <w:lang w:eastAsia="zh"/>
          <w:woUserID w:val="1"/>
        </w:rPr>
        <w:t>这是一些串口数据，可视化，一个pc桌面</w:t>
      </w:r>
      <w:bookmarkStart w:id="0" w:name="_GoBack"/>
      <w:bookmarkEnd w:id="0"/>
      <w:r>
        <w:rPr>
          <w:rFonts w:hint="eastAsia"/>
          <w:lang w:eastAsia="zh"/>
          <w:woUserID w:val="1"/>
        </w:rPr>
        <w:t>小软件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865" cy="142113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2880" cy="794385"/>
            <wp:effectExtent l="0" t="0" r="139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某社交平台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某海外公司开发的，我负责后端大部分模块开发。前端用Dart 语言 flutter跨平台技术。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开发社交软件，负责 golang  语言 Linux 下的服务端开发。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1. 根据业务需求 设计数据库和 接口文档。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2. 建立 mongo  数据库，使用 golang  编写后端代码。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3. unit test，end to end test，publish to stagging server test。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4. 发布到云端。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项目管理基于 谷歌文档，jenkins, gerrit, youtrack  等开源工具。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项目划分成模块用 bazel  交叉编译成 docker  镜像.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项目根据不同版本发布到 kubernates cluster.开发社交软件，负责 golang  语言 Linux 下的服务端开发。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1. 根据业务需求 设计数据库和 接口文档。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2. 建立 mongo  数据库，使用 golang  编写后端代码。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3. unit test，end to end test，publish to stagging server test。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4. 发布到云端。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项目管理基于 谷歌文档，jenkins, gerrit, youtrack  等开源工具。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项目划分成模块用 bazel  交叉编译成 docker  镜像.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项目根据不同版本发布到 kubernates cluster.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</w:pPr>
      <w:r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  <w:drawing>
          <wp:inline distT="0" distB="0" distL="114300" distR="114300">
            <wp:extent cx="2686050" cy="8860155"/>
            <wp:effectExtent l="0" t="0" r="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</w:pPr>
      <w:r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  <w:drawing>
          <wp:inline distT="0" distB="0" distL="114300" distR="114300">
            <wp:extent cx="1764665" cy="8860155"/>
            <wp:effectExtent l="0" t="0" r="698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crm</w:t>
      </w:r>
      <w:r>
        <w:rPr>
          <w:rFonts w:hint="eastAsia" w:ascii="helvetica neue" w:hAnsi="helvetica neue" w:eastAsia="helvetica neue" w:cs="helvetica neue"/>
          <w:sz w:val="19"/>
          <w:szCs w:val="19"/>
          <w:lang w:eastAsia="zh"/>
          <w:woUserID w:val="1"/>
        </w:rPr>
        <w:t xml:space="preserve"> app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crm是用于销售管理的 app ，主要是销售部门使用，我负责 android app 开发，另外还有1开发1实习，所以 android 端总共3人。技术：android studio，java，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helvetica neue" w:hAnsi="helvetica neue" w:eastAsia="helvetica neue" w:cs="helvetica neue"/>
          <w:sz w:val="19"/>
          <w:szCs w:val="19"/>
          <w:woUserID w:val="1"/>
        </w:rPr>
      </w:pPr>
      <w:r>
        <w:rPr>
          <w:rFonts w:hint="default" w:ascii="helvetica neue" w:hAnsi="helvetica neue" w:eastAsia="helvetica neue" w:cs="helvetica neue"/>
          <w:sz w:val="19"/>
          <w:szCs w:val="19"/>
          <w:woUserID w:val="1"/>
        </w:rPr>
        <w:t>非独立完成作品，原生app</w:t>
      </w:r>
    </w:p>
    <w:p>
      <w:pPr>
        <w:rPr>
          <w:rFonts w:hint="default" w:ascii="pingfang sc" w:hAnsi="pingfang sc" w:eastAsia="pingfang sc" w:cs="pingfang sc"/>
          <w:sz w:val="19"/>
          <w:szCs w:val="19"/>
          <w:woUserID w:val="1"/>
        </w:rPr>
      </w:pPr>
      <w:r>
        <w:rPr>
          <w:rFonts w:hint="default" w:ascii="pingfang sc" w:hAnsi="pingfang sc" w:eastAsia="pingfang sc" w:cs="pingfang sc"/>
          <w:sz w:val="19"/>
          <w:szCs w:val="19"/>
          <w:woUserID w:val="1"/>
        </w:rPr>
        <w:t>源码都有，版权归公司，不能透露。</w:t>
      </w:r>
    </w:p>
    <w:p>
      <w:pP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drawing>
          <wp:inline distT="0" distB="0" distL="114300" distR="114300">
            <wp:extent cx="2581275" cy="4457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drawing>
          <wp:inline distT="0" distB="0" distL="114300" distR="114300">
            <wp:extent cx="2600325" cy="4457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drawing>
          <wp:inline distT="0" distB="0" distL="114300" distR="114300">
            <wp:extent cx="2590800" cy="4933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t xml:space="preserve"> 其他app</w:t>
      </w:r>
    </w:p>
    <w:p>
      <w:pPr>
        <w:numPr>
          <w:numId w:val="0"/>
        </w:numPr>
        <w:ind w:leftChars="0"/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t>ruinenyun app： java+h5+sqlite 无图</w:t>
      </w:r>
    </w:p>
    <w:p>
      <w:pPr>
        <w:numPr>
          <w:numId w:val="0"/>
        </w:numPr>
        <w:ind w:leftChars="0"/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t>某工厂的管理系统 app ，内部使用， 无图</w:t>
      </w:r>
    </w:p>
    <w:p>
      <w:pPr>
        <w:numPr>
          <w:numId w:val="0"/>
        </w:numPr>
        <w:ind w:leftChars="0"/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</w:pPr>
      <w:r>
        <w:rPr>
          <w:rFonts w:hint="eastAsia" w:ascii="pingfang sc" w:hAnsi="pingfang sc" w:eastAsia="pingfang sc" w:cs="pingfang sc"/>
          <w:sz w:val="19"/>
          <w:szCs w:val="19"/>
          <w:lang w:eastAsia="zh"/>
          <w:woUserID w:val="1"/>
        </w:rPr>
        <w:t>某智慧农业app ，小程序，h5，无图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4115" cy="8860790"/>
            <wp:effectExtent l="0" t="0" r="698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eastAsia"/>
          <w:lang w:eastAsia="zh"/>
          <w:woUserID w:val="1"/>
        </w:rPr>
        <w:t>其他</w:t>
      </w:r>
      <w:r>
        <w:rPr>
          <w:rFonts w:hint="default"/>
          <w:lang w:eastAsia="zh-CN"/>
        </w:rPr>
        <w:drawing>
          <wp:inline distT="0" distB="0" distL="114300" distR="114300">
            <wp:extent cx="3943350" cy="7477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025650" cy="436245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FCD5E0"/>
    <w:multiLevelType w:val="singleLevel"/>
    <w:tmpl w:val="BBFCD5E0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BC4B55"/>
    <w:rsid w:val="6BCF62E6"/>
    <w:rsid w:val="6CD3A16D"/>
    <w:rsid w:val="6D535020"/>
    <w:rsid w:val="6E5F49A6"/>
    <w:rsid w:val="6FFF37D2"/>
    <w:rsid w:val="70DE2EF1"/>
    <w:rsid w:val="7ABFB3BF"/>
    <w:rsid w:val="7C5F4108"/>
    <w:rsid w:val="7F79C282"/>
    <w:rsid w:val="7F7B6CAE"/>
    <w:rsid w:val="7FBF6DD0"/>
    <w:rsid w:val="7FCD17FE"/>
    <w:rsid w:val="7FD7E9A0"/>
    <w:rsid w:val="7FE9FBB2"/>
    <w:rsid w:val="8FFFA67E"/>
    <w:rsid w:val="9EF762A9"/>
    <w:rsid w:val="A97F623E"/>
    <w:rsid w:val="AFBF8780"/>
    <w:rsid w:val="BDFF50A4"/>
    <w:rsid w:val="BE35C0D0"/>
    <w:rsid w:val="BEEFCB4B"/>
    <w:rsid w:val="BFE6F841"/>
    <w:rsid w:val="D5DE8897"/>
    <w:rsid w:val="E7FE3684"/>
    <w:rsid w:val="EFAEECC7"/>
    <w:rsid w:val="EFE759BD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WWO_wpscloud_20240314225603-394e1dcf9b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terms:modified xsi:type="dcterms:W3CDTF">2024-03-20T18:06:40Z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